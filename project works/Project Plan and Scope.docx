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35507C0F" w14:textId="77777777" w:rsidTr="004B7E44">
        <w:trPr>
          <w:trHeight w:val="2536"/>
        </w:trPr>
        <w:tc>
          <w:tcPr>
            <w:tcW w:w="8541" w:type="dxa"/>
            <w:tcBorders>
              <w:top w:val="nil"/>
              <w:left w:val="nil"/>
              <w:bottom w:val="nil"/>
              <w:right w:val="nil"/>
            </w:tcBorders>
          </w:tcPr>
          <w:p w14:paraId="01498D99" w14:textId="77777777" w:rsidR="004B7E44" w:rsidRDefault="004B7E44" w:rsidP="004B7E44">
            <w:r>
              <w:rPr>
                <w:noProof/>
              </w:rPr>
              <mc:AlternateContent>
                <mc:Choice Requires="wps">
                  <w:drawing>
                    <wp:inline distT="0" distB="0" distL="0" distR="0" wp14:anchorId="007E28B2" wp14:editId="02EBEC1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F457A3D" w14:textId="7E6B82EA" w:rsidR="004B7E44" w:rsidRPr="00945AB8" w:rsidRDefault="00945AB8" w:rsidP="004B7E44">
                                  <w:pPr>
                                    <w:pStyle w:val="Title"/>
                                    <w:rPr>
                                      <w:lang w:val="en-IN"/>
                                    </w:rPr>
                                  </w:pPr>
                                  <w:r>
                                    <w:rPr>
                                      <w:lang w:val="en-IN"/>
                                    </w:rPr>
                                    <w:t>project Scope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7E28B2"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0F457A3D" w14:textId="7E6B82EA" w:rsidR="004B7E44" w:rsidRPr="00945AB8" w:rsidRDefault="00945AB8" w:rsidP="004B7E44">
                            <w:pPr>
                              <w:pStyle w:val="Title"/>
                              <w:rPr>
                                <w:lang w:val="en-IN"/>
                              </w:rPr>
                            </w:pPr>
                            <w:r>
                              <w:rPr>
                                <w:lang w:val="en-IN"/>
                              </w:rPr>
                              <w:t>project Scope guide</w:t>
                            </w:r>
                          </w:p>
                        </w:txbxContent>
                      </v:textbox>
                      <w10:anchorlock/>
                    </v:shape>
                  </w:pict>
                </mc:Fallback>
              </mc:AlternateContent>
            </w:r>
          </w:p>
          <w:p w14:paraId="7DC9D14A" w14:textId="77777777" w:rsidR="004B7E44" w:rsidRDefault="004B7E44" w:rsidP="004B7E44">
            <w:r>
              <w:rPr>
                <w:noProof/>
              </w:rPr>
              <mc:AlternateContent>
                <mc:Choice Requires="wps">
                  <w:drawing>
                    <wp:inline distT="0" distB="0" distL="0" distR="0" wp14:anchorId="2FCDD7E6" wp14:editId="06E05CD9">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2C0B9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26EF241" w14:textId="77777777" w:rsidR="004B7E44" w:rsidRDefault="004B7E44" w:rsidP="004B7E44">
            <w:r>
              <w:rPr>
                <w:noProof/>
              </w:rPr>
              <mc:AlternateContent>
                <mc:Choice Requires="wps">
                  <w:drawing>
                    <wp:inline distT="0" distB="0" distL="0" distR="0" wp14:anchorId="6856A431" wp14:editId="5EE5EC90">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0F5FFDD" w14:textId="7A616B8A" w:rsidR="004B7E44" w:rsidRPr="00945AB8" w:rsidRDefault="004B7E44" w:rsidP="004B7E44">
                                  <w:pPr>
                                    <w:pStyle w:val="Subtitle"/>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56A431"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00F5FFDD" w14:textId="7A616B8A" w:rsidR="004B7E44" w:rsidRPr="00945AB8" w:rsidRDefault="004B7E44" w:rsidP="004B7E44">
                            <w:pPr>
                              <w:pStyle w:val="Subtitle"/>
                              <w:rPr>
                                <w:lang w:val="en-IN"/>
                              </w:rPr>
                            </w:pPr>
                          </w:p>
                        </w:txbxContent>
                      </v:textbox>
                      <w10:anchorlock/>
                    </v:shape>
                  </w:pict>
                </mc:Fallback>
              </mc:AlternateContent>
            </w:r>
          </w:p>
        </w:tc>
      </w:tr>
      <w:tr w:rsidR="004B7E44" w14:paraId="7B07D457" w14:textId="77777777" w:rsidTr="004B7E44">
        <w:trPr>
          <w:trHeight w:val="3814"/>
        </w:trPr>
        <w:tc>
          <w:tcPr>
            <w:tcW w:w="8541" w:type="dxa"/>
            <w:tcBorders>
              <w:top w:val="nil"/>
              <w:left w:val="nil"/>
              <w:bottom w:val="nil"/>
              <w:right w:val="nil"/>
            </w:tcBorders>
            <w:vAlign w:val="bottom"/>
          </w:tcPr>
          <w:p w14:paraId="6BB41A1F" w14:textId="77777777" w:rsidR="004B7E44" w:rsidRDefault="004B7E44" w:rsidP="004B7E44">
            <w:pPr>
              <w:rPr>
                <w:noProof/>
              </w:rPr>
            </w:pPr>
            <w:r>
              <w:rPr>
                <w:noProof/>
              </w:rPr>
              <mc:AlternateContent>
                <mc:Choice Requires="wps">
                  <w:drawing>
                    <wp:inline distT="0" distB="0" distL="0" distR="0" wp14:anchorId="35B1431B" wp14:editId="6C6820C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68FD9A56" w14:textId="79076344" w:rsidR="004B7E44" w:rsidRPr="00945AB8" w:rsidRDefault="00945AB8" w:rsidP="004B7E44">
                                  <w:pPr>
                                    <w:pStyle w:val="Heading1"/>
                                    <w:rPr>
                                      <w:lang w:val="en-IN"/>
                                    </w:rPr>
                                  </w:pPr>
                                  <w:r>
                                    <w:rPr>
                                      <w:lang w:val="en-IN"/>
                                    </w:rPr>
                                    <w:t>Chandan Naresh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B1431B"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68FD9A56" w14:textId="79076344" w:rsidR="004B7E44" w:rsidRPr="00945AB8" w:rsidRDefault="00945AB8" w:rsidP="004B7E44">
                            <w:pPr>
                              <w:pStyle w:val="Heading1"/>
                              <w:rPr>
                                <w:lang w:val="en-IN"/>
                              </w:rPr>
                            </w:pPr>
                            <w:r>
                              <w:rPr>
                                <w:lang w:val="en-IN"/>
                              </w:rPr>
                              <w:t>Chandan Naresh</w:t>
                            </w:r>
                          </w:p>
                        </w:txbxContent>
                      </v:textbox>
                      <w10:anchorlock/>
                    </v:shape>
                  </w:pict>
                </mc:Fallback>
              </mc:AlternateContent>
            </w:r>
          </w:p>
          <w:p w14:paraId="775B0CD2" w14:textId="77777777" w:rsidR="004B7E44" w:rsidRDefault="004B7E44" w:rsidP="004B7E44">
            <w:pPr>
              <w:rPr>
                <w:noProof/>
              </w:rPr>
            </w:pPr>
            <w:r>
              <w:rPr>
                <w:noProof/>
              </w:rPr>
              <mc:AlternateContent>
                <mc:Choice Requires="wps">
                  <w:drawing>
                    <wp:inline distT="0" distB="0" distL="0" distR="0" wp14:anchorId="71BE2E15" wp14:editId="27FADA09">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5F62079F" w14:textId="475180FC"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BE2E15"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5F62079F" w14:textId="475180FC" w:rsidR="004B7E44" w:rsidRPr="004B7E44" w:rsidRDefault="004B7E44" w:rsidP="004B7E44"/>
                        </w:txbxContent>
                      </v:textbox>
                      <w10:anchorlock/>
                    </v:shape>
                  </w:pict>
                </mc:Fallback>
              </mc:AlternateContent>
            </w:r>
            <w:r>
              <w:rPr>
                <w:noProof/>
              </w:rPr>
              <mc:AlternateContent>
                <mc:Choice Requires="wps">
                  <w:drawing>
                    <wp:inline distT="0" distB="0" distL="0" distR="0" wp14:anchorId="5D8B4F3A" wp14:editId="7692B88C">
                      <wp:extent cx="359537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3595370" cy="605155"/>
                              </a:xfrm>
                              <a:prstGeom prst="rect">
                                <a:avLst/>
                              </a:prstGeom>
                              <a:noFill/>
                              <a:ln w="6350">
                                <a:noFill/>
                              </a:ln>
                            </wps:spPr>
                            <wps:txbx>
                              <w:txbxContent>
                                <w:p w14:paraId="674F8635" w14:textId="694582D6" w:rsidR="004B7E44" w:rsidRDefault="004B7E44" w:rsidP="004B7E44">
                                  <w:proofErr w:type="gramStart"/>
                                  <w:r>
                                    <w:t>Phone</w:t>
                                  </w:r>
                                  <w:r w:rsidR="00945AB8">
                                    <w:t xml:space="preserve"> :</w:t>
                                  </w:r>
                                  <w:proofErr w:type="gramEnd"/>
                                  <w:r w:rsidR="00945AB8">
                                    <w:t xml:space="preserve"> 8080811145</w:t>
                                  </w:r>
                                </w:p>
                                <w:p w14:paraId="70DC8DFF" w14:textId="5EBA6D51" w:rsidR="004B7E44" w:rsidRPr="004B7E44" w:rsidRDefault="004B7E44" w:rsidP="004B7E44">
                                  <w:proofErr w:type="gramStart"/>
                                  <w:r>
                                    <w:t>Email</w:t>
                                  </w:r>
                                  <w:r w:rsidR="00945AB8">
                                    <w:t xml:space="preserve"> :</w:t>
                                  </w:r>
                                  <w:proofErr w:type="gramEnd"/>
                                  <w:r w:rsidR="00945AB8">
                                    <w:t xml:space="preserve"> chandansutradhar2@gmail.com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8B4F3A" id="Text Box 10" o:spid="_x0000_s1030" type="#_x0000_t202" style="width:283.1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" filled="f" stroked="f" strokeweight=".5pt">
                      <v:textbox>
                        <w:txbxContent>
                          <w:p w14:paraId="674F8635" w14:textId="694582D6" w:rsidR="004B7E44" w:rsidRDefault="004B7E44" w:rsidP="004B7E44">
                            <w:proofErr w:type="gramStart"/>
                            <w:r>
                              <w:t>Phone</w:t>
                            </w:r>
                            <w:r w:rsidR="00945AB8">
                              <w:t xml:space="preserve"> :</w:t>
                            </w:r>
                            <w:proofErr w:type="gramEnd"/>
                            <w:r w:rsidR="00945AB8">
                              <w:t xml:space="preserve"> 8080811145</w:t>
                            </w:r>
                          </w:p>
                          <w:p w14:paraId="70DC8DFF" w14:textId="5EBA6D51" w:rsidR="004B7E44" w:rsidRPr="004B7E44" w:rsidRDefault="004B7E44" w:rsidP="004B7E44">
                            <w:proofErr w:type="gramStart"/>
                            <w:r>
                              <w:t>Email</w:t>
                            </w:r>
                            <w:r w:rsidR="00945AB8">
                              <w:t xml:space="preserve"> :</w:t>
                            </w:r>
                            <w:proofErr w:type="gramEnd"/>
                            <w:r w:rsidR="00945AB8">
                              <w:t xml:space="preserve"> chandansutradhar2@gmail.com</w:t>
                            </w:r>
                          </w:p>
                        </w:txbxContent>
                      </v:textbox>
                      <w10:anchorlock/>
                    </v:shape>
                  </w:pict>
                </mc:Fallback>
              </mc:AlternateContent>
            </w:r>
          </w:p>
        </w:tc>
      </w:tr>
    </w:tbl>
    <w:p w14:paraId="7669F7C7" w14:textId="77777777" w:rsidR="004B7E44" w:rsidRDefault="004B7E44" w:rsidP="004B7E44">
      <w:r>
        <w:rPr>
          <w:noProof/>
        </w:rPr>
        <w:drawing>
          <wp:anchor distT="0" distB="0" distL="114300" distR="114300" simplePos="0" relativeHeight="251658240" behindDoc="1" locked="0" layoutInCell="1" allowOverlap="1" wp14:anchorId="657FD3C8" wp14:editId="73EC99F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6DA76CF" wp14:editId="160CCF53">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59C6E"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r w:rsidRPr="00D967AC">
        <w:rPr>
          <w:noProof/>
        </w:rPr>
        <w:drawing>
          <wp:anchor distT="0" distB="0" distL="114300" distR="114300" simplePos="0" relativeHeight="251660288" behindDoc="0" locked="0" layoutInCell="1" allowOverlap="1" wp14:anchorId="047A5AC1" wp14:editId="64F8490C">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5A5375F7" w14:textId="77777777" w:rsidR="004B7E44" w:rsidRDefault="004B7E44">
      <w:pPr>
        <w:spacing w:after="200"/>
      </w:pPr>
      <w:r>
        <w:br w:type="page"/>
      </w:r>
    </w:p>
    <w:p w14:paraId="4EE17B7E" w14:textId="3363A037" w:rsidR="004B7E44" w:rsidRDefault="00945AB8" w:rsidP="004B7E44">
      <w:pPr>
        <w:pStyle w:val="Heading2"/>
        <w:spacing w:after="500"/>
      </w:pPr>
      <w:r>
        <w:lastRenderedPageBreak/>
        <w:t xml:space="preserve">Project Plan and Scope </w:t>
      </w:r>
    </w:p>
    <w:p w14:paraId="3B4B66CB" w14:textId="0537D919" w:rsidR="004B7E44" w:rsidRDefault="00945AB8" w:rsidP="004B7E44">
      <w:pPr>
        <w:pStyle w:val="Heading3"/>
        <w:rPr>
          <w:b/>
          <w:i w:val="0"/>
          <w:sz w:val="44"/>
        </w:rPr>
      </w:pPr>
      <w:r>
        <w:rPr>
          <w:b/>
          <w:i w:val="0"/>
          <w:sz w:val="44"/>
        </w:rPr>
        <w:t>Problem statement</w:t>
      </w:r>
    </w:p>
    <w:p w14:paraId="56B3414D" w14:textId="77777777" w:rsidR="004B7E44" w:rsidRDefault="004B7E44" w:rsidP="004B7E44">
      <w:pPr>
        <w:rPr>
          <w:rFonts w:eastAsia="Times New Roman"/>
        </w:rPr>
      </w:pPr>
    </w:p>
    <w:p w14:paraId="68E09C0D" w14:textId="7C74C01A" w:rsidR="004B7E44" w:rsidRDefault="00945AB8" w:rsidP="00945AB8">
      <w:r>
        <w:rPr>
          <w:color w:val="auto"/>
        </w:rPr>
        <w:t xml:space="preserve">Lots of people aren’t either not aware about financial planning or doesn’t have means to achieve it. There is a huge knowledge gap which exist today around personal finance plan. While there are lots of information floating around in internet about the need to finance planning for future and details about different funds, there isn’t a unified system which brings all the necessary tools and support which can enable an individual user to better plan and manage their finance as well as track their progress in a holistic process. </w:t>
      </w:r>
    </w:p>
    <w:p w14:paraId="0BCFA021" w14:textId="77777777" w:rsidR="004B7E44" w:rsidRPr="004B7E44" w:rsidRDefault="004B7E44" w:rsidP="004B7E44">
      <w:pPr>
        <w:pStyle w:val="Heading3"/>
        <w:rPr>
          <w:rFonts w:eastAsiaTheme="minorHAnsi"/>
          <w:b/>
          <w:i w:val="0"/>
          <w:sz w:val="44"/>
        </w:rPr>
      </w:pPr>
    </w:p>
    <w:p w14:paraId="373EB9B3" w14:textId="6989C049" w:rsidR="004B7E44" w:rsidRPr="00126507" w:rsidRDefault="00945AB8" w:rsidP="00126507">
      <w:pPr>
        <w:pStyle w:val="Heading4"/>
      </w:pPr>
      <w:r w:rsidRPr="00126507">
        <w:t>Objective</w:t>
      </w:r>
    </w:p>
    <w:p w14:paraId="7C66EC34" w14:textId="77777777" w:rsidR="004B7E44" w:rsidRDefault="004B7E44" w:rsidP="004B7E44"/>
    <w:p w14:paraId="24EF6A80" w14:textId="169F2BBA" w:rsidR="00945AB8" w:rsidRDefault="00945AB8" w:rsidP="00945AB8">
      <w:pPr>
        <w:rPr>
          <w:color w:val="auto"/>
        </w:rPr>
      </w:pPr>
      <w:r>
        <w:rPr>
          <w:color w:val="auto"/>
        </w:rPr>
        <w:t xml:space="preserve">The objective of this project is to develop a web application through which end user can track their income, expenses and investments. The solution should enable a user </w:t>
      </w:r>
      <w:r>
        <w:rPr>
          <w:color w:val="auto"/>
        </w:rPr>
        <w:t>in 3 core areas.</w:t>
      </w:r>
    </w:p>
    <w:p w14:paraId="7E35692A" w14:textId="77777777" w:rsidR="00126507" w:rsidRDefault="00945AB8" w:rsidP="00945AB8">
      <w:pPr>
        <w:pStyle w:val="ListParagraph"/>
        <w:numPr>
          <w:ilvl w:val="0"/>
          <w:numId w:val="2"/>
        </w:numPr>
        <w:rPr>
          <w:color w:val="37393C" w:themeColor="background2" w:themeShade="40"/>
        </w:rPr>
      </w:pPr>
      <w:r w:rsidRPr="00945AB8">
        <w:rPr>
          <w:color w:val="37393C" w:themeColor="background2" w:themeShade="40"/>
        </w:rPr>
        <w:t>Managing Expenses.</w:t>
      </w:r>
    </w:p>
    <w:p w14:paraId="735D4BAB" w14:textId="5A6BA89D" w:rsidR="00945AB8" w:rsidRDefault="00126507" w:rsidP="00126507">
      <w:pPr>
        <w:pStyle w:val="ListParagraph"/>
        <w:numPr>
          <w:ilvl w:val="1"/>
          <w:numId w:val="2"/>
        </w:numPr>
        <w:rPr>
          <w:color w:val="37393C" w:themeColor="background2" w:themeShade="40"/>
        </w:rPr>
      </w:pPr>
      <w:r>
        <w:rPr>
          <w:color w:val="37393C" w:themeColor="background2" w:themeShade="40"/>
        </w:rPr>
        <w:t>User will be able to add their day to day expenses, which can then be used for analysis of their spending habits, provide insights on their expense pattern,</w:t>
      </w:r>
      <w:r w:rsidR="00945AB8" w:rsidRPr="00945AB8">
        <w:rPr>
          <w:color w:val="37393C" w:themeColor="background2" w:themeShade="40"/>
        </w:rPr>
        <w:t xml:space="preserve"> </w:t>
      </w:r>
      <w:r>
        <w:rPr>
          <w:color w:val="37393C" w:themeColor="background2" w:themeShade="40"/>
        </w:rPr>
        <w:t>and accordingly suggest better way to manage their expenses in the long run.</w:t>
      </w:r>
    </w:p>
    <w:p w14:paraId="75D63E3C" w14:textId="6F306713" w:rsidR="00126507" w:rsidRDefault="00126507" w:rsidP="00945AB8">
      <w:pPr>
        <w:pStyle w:val="ListParagraph"/>
        <w:numPr>
          <w:ilvl w:val="0"/>
          <w:numId w:val="2"/>
        </w:numPr>
        <w:rPr>
          <w:color w:val="37393C" w:themeColor="background2" w:themeShade="40"/>
        </w:rPr>
      </w:pPr>
      <w:r>
        <w:rPr>
          <w:color w:val="37393C" w:themeColor="background2" w:themeShade="40"/>
        </w:rPr>
        <w:t>Managing Investments</w:t>
      </w:r>
    </w:p>
    <w:p w14:paraId="2EEF2E27" w14:textId="2CB4B901" w:rsidR="00126507" w:rsidRDefault="00126507" w:rsidP="00126507">
      <w:pPr>
        <w:pStyle w:val="ListParagraph"/>
        <w:numPr>
          <w:ilvl w:val="1"/>
          <w:numId w:val="2"/>
        </w:numPr>
        <w:rPr>
          <w:color w:val="37393C" w:themeColor="background2" w:themeShade="40"/>
        </w:rPr>
      </w:pPr>
      <w:r>
        <w:rPr>
          <w:color w:val="37393C" w:themeColor="background2" w:themeShade="40"/>
        </w:rPr>
        <w:t xml:space="preserve">User can add their existing investments that they had done, and system will be able to predict their investment growth, as well as user can buy new investments items such as mutual funds, liquid funds, child and retire funds for their future. </w:t>
      </w:r>
    </w:p>
    <w:p w14:paraId="3C538E3E" w14:textId="2C2A259E" w:rsidR="00126507" w:rsidRDefault="00126507" w:rsidP="00945AB8">
      <w:pPr>
        <w:pStyle w:val="ListParagraph"/>
        <w:numPr>
          <w:ilvl w:val="0"/>
          <w:numId w:val="2"/>
        </w:numPr>
        <w:rPr>
          <w:color w:val="37393C" w:themeColor="background2" w:themeShade="40"/>
        </w:rPr>
      </w:pPr>
      <w:r>
        <w:rPr>
          <w:color w:val="37393C" w:themeColor="background2" w:themeShade="40"/>
        </w:rPr>
        <w:t>Finance planning</w:t>
      </w:r>
    </w:p>
    <w:p w14:paraId="67F1F876" w14:textId="29028F49" w:rsidR="00126507" w:rsidRDefault="00126507" w:rsidP="00126507">
      <w:pPr>
        <w:pStyle w:val="ListParagraph"/>
        <w:numPr>
          <w:ilvl w:val="1"/>
          <w:numId w:val="2"/>
        </w:numPr>
        <w:rPr>
          <w:color w:val="37393C" w:themeColor="background2" w:themeShade="40"/>
        </w:rPr>
      </w:pPr>
      <w:r>
        <w:rPr>
          <w:color w:val="37393C" w:themeColor="background2" w:themeShade="40"/>
        </w:rPr>
        <w:t xml:space="preserve">This will enable user to input their current lifestyle information, their incomes and goals, and based upon that system will predict how much investment, investment segments, and duration required to achieve their goals. </w:t>
      </w:r>
    </w:p>
    <w:p w14:paraId="623FB9C3" w14:textId="41C64A4D" w:rsidR="00126507" w:rsidRDefault="00126507" w:rsidP="00126507">
      <w:pPr>
        <w:pStyle w:val="ListParagraph"/>
        <w:ind w:left="1440"/>
        <w:rPr>
          <w:color w:val="37393C" w:themeColor="background2" w:themeShade="40"/>
        </w:rPr>
      </w:pPr>
    </w:p>
    <w:p w14:paraId="36E58919" w14:textId="1EC947AB" w:rsidR="00126507" w:rsidRDefault="00126507" w:rsidP="00126507">
      <w:pPr>
        <w:pStyle w:val="ListParagraph"/>
        <w:ind w:left="1440"/>
        <w:rPr>
          <w:color w:val="37393C" w:themeColor="background2" w:themeShade="40"/>
        </w:rPr>
      </w:pPr>
    </w:p>
    <w:p w14:paraId="2ACF3ED1" w14:textId="6BA9ADA4" w:rsidR="00126507" w:rsidRPr="00126507" w:rsidRDefault="00126507" w:rsidP="00126507">
      <w:pPr>
        <w:pStyle w:val="ListParagraph"/>
        <w:ind w:left="1440"/>
        <w:rPr>
          <w:color w:val="37393C" w:themeColor="background2" w:themeShade="40"/>
        </w:rPr>
      </w:pPr>
    </w:p>
    <w:p w14:paraId="677764FC" w14:textId="7B99CA3E" w:rsidR="00126507" w:rsidRDefault="00126507" w:rsidP="00126507">
      <w:pPr>
        <w:pStyle w:val="Heading4"/>
      </w:pPr>
      <w:r>
        <w:lastRenderedPageBreak/>
        <w:t>Project Scope</w:t>
      </w:r>
    </w:p>
    <w:p w14:paraId="55F0B318" w14:textId="4F39F86B" w:rsidR="00126507" w:rsidRDefault="00126507" w:rsidP="00126507">
      <w:pPr>
        <w:rPr>
          <w:color w:val="37393C" w:themeColor="background2" w:themeShade="40"/>
        </w:rPr>
      </w:pPr>
      <w:r w:rsidRPr="00126507">
        <w:rPr>
          <w:color w:val="37393C" w:themeColor="background2" w:themeShade="40"/>
        </w:rPr>
        <w:t xml:space="preserve">The </w:t>
      </w:r>
      <w:r>
        <w:rPr>
          <w:color w:val="37393C" w:themeColor="background2" w:themeShade="40"/>
        </w:rPr>
        <w:t>scope of the project is to create a web application with following functionalities.</w:t>
      </w:r>
    </w:p>
    <w:p w14:paraId="7DFBF96F" w14:textId="2C945D16" w:rsidR="008C321A" w:rsidRDefault="008C321A" w:rsidP="008C321A">
      <w:pPr>
        <w:pStyle w:val="ListParagraph"/>
        <w:numPr>
          <w:ilvl w:val="0"/>
          <w:numId w:val="5"/>
        </w:numPr>
        <w:rPr>
          <w:color w:val="37393C" w:themeColor="background2" w:themeShade="40"/>
        </w:rPr>
      </w:pPr>
      <w:r>
        <w:rPr>
          <w:color w:val="37393C" w:themeColor="background2" w:themeShade="40"/>
        </w:rPr>
        <w:t>User can login with social login, as well as email and password</w:t>
      </w:r>
    </w:p>
    <w:p w14:paraId="52C3ED55" w14:textId="4C45D4EF" w:rsidR="008C321A" w:rsidRDefault="008C321A" w:rsidP="008C321A">
      <w:pPr>
        <w:pStyle w:val="ListParagraph"/>
        <w:numPr>
          <w:ilvl w:val="0"/>
          <w:numId w:val="5"/>
        </w:numPr>
        <w:rPr>
          <w:color w:val="37393C" w:themeColor="background2" w:themeShade="40"/>
        </w:rPr>
      </w:pPr>
      <w:r>
        <w:rPr>
          <w:color w:val="37393C" w:themeColor="background2" w:themeShade="40"/>
        </w:rPr>
        <w:t xml:space="preserve">User needs to register/login before using expenses tracker, but investments and finance planning can be accesses without login. </w:t>
      </w:r>
    </w:p>
    <w:p w14:paraId="2E06A4A0" w14:textId="68ED2831" w:rsidR="008C321A" w:rsidRDefault="008C321A" w:rsidP="008C321A">
      <w:pPr>
        <w:pStyle w:val="ListParagraph"/>
        <w:numPr>
          <w:ilvl w:val="0"/>
          <w:numId w:val="5"/>
        </w:numPr>
        <w:rPr>
          <w:color w:val="37393C" w:themeColor="background2" w:themeShade="40"/>
        </w:rPr>
      </w:pPr>
      <w:r>
        <w:rPr>
          <w:color w:val="37393C" w:themeColor="background2" w:themeShade="40"/>
        </w:rPr>
        <w:t xml:space="preserve">Expenses tracker will support add / Delete/ Edit an </w:t>
      </w:r>
      <w:proofErr w:type="gramStart"/>
      <w:r>
        <w:rPr>
          <w:color w:val="37393C" w:themeColor="background2" w:themeShade="40"/>
        </w:rPr>
        <w:t>expenses</w:t>
      </w:r>
      <w:proofErr w:type="gramEnd"/>
      <w:r>
        <w:rPr>
          <w:color w:val="37393C" w:themeColor="background2" w:themeShade="40"/>
        </w:rPr>
        <w:t>.</w:t>
      </w:r>
    </w:p>
    <w:p w14:paraId="6D2BD117" w14:textId="63CBD4BD" w:rsidR="008C321A" w:rsidRPr="008C321A" w:rsidRDefault="008C321A" w:rsidP="008C321A">
      <w:pPr>
        <w:pStyle w:val="ListParagraph"/>
        <w:numPr>
          <w:ilvl w:val="0"/>
          <w:numId w:val="5"/>
        </w:numPr>
        <w:rPr>
          <w:color w:val="37393C" w:themeColor="background2" w:themeShade="40"/>
        </w:rPr>
      </w:pPr>
      <w:r>
        <w:rPr>
          <w:color w:val="37393C" w:themeColor="background2" w:themeShade="40"/>
        </w:rPr>
        <w:t xml:space="preserve">Category of expense are predefined. [household, food, </w:t>
      </w:r>
      <w:r w:rsidR="007D7BF4">
        <w:rPr>
          <w:color w:val="37393C" w:themeColor="background2" w:themeShade="40"/>
        </w:rPr>
        <w:t>entertainment</w:t>
      </w:r>
      <w:r>
        <w:rPr>
          <w:color w:val="37393C" w:themeColor="background2" w:themeShade="40"/>
        </w:rPr>
        <w:t xml:space="preserve">, travel, </w:t>
      </w:r>
      <w:proofErr w:type="spellStart"/>
      <w:proofErr w:type="gramStart"/>
      <w:r>
        <w:rPr>
          <w:color w:val="37393C" w:themeColor="background2" w:themeShade="40"/>
        </w:rPr>
        <w:t>misc</w:t>
      </w:r>
      <w:proofErr w:type="spellEnd"/>
      <w:r>
        <w:rPr>
          <w:color w:val="37393C" w:themeColor="background2" w:themeShade="40"/>
        </w:rPr>
        <w:t xml:space="preserve"> ,</w:t>
      </w:r>
      <w:proofErr w:type="gramEnd"/>
      <w:r>
        <w:rPr>
          <w:color w:val="37393C" w:themeColor="background2" w:themeShade="40"/>
        </w:rPr>
        <w:t xml:space="preserve"> official, </w:t>
      </w:r>
      <w:proofErr w:type="spellStart"/>
      <w:r>
        <w:rPr>
          <w:color w:val="37393C" w:themeColor="background2" w:themeShade="40"/>
        </w:rPr>
        <w:t>childs</w:t>
      </w:r>
      <w:proofErr w:type="spellEnd"/>
      <w:r>
        <w:rPr>
          <w:color w:val="37393C" w:themeColor="background2" w:themeShade="40"/>
        </w:rPr>
        <w:t>, investments Exp,</w:t>
      </w:r>
      <w:r w:rsidR="003A5FC7">
        <w:rPr>
          <w:color w:val="37393C" w:themeColor="background2" w:themeShade="40"/>
        </w:rPr>
        <w:t xml:space="preserve"> Loans</w:t>
      </w:r>
      <w:r>
        <w:rPr>
          <w:color w:val="37393C" w:themeColor="background2" w:themeShade="40"/>
        </w:rPr>
        <w:t>]</w:t>
      </w:r>
    </w:p>
    <w:p w14:paraId="3BF3EF9F" w14:textId="12160DB2" w:rsidR="008C321A" w:rsidRDefault="00074017" w:rsidP="008C321A">
      <w:pPr>
        <w:pStyle w:val="ListParagraph"/>
        <w:numPr>
          <w:ilvl w:val="0"/>
          <w:numId w:val="5"/>
        </w:numPr>
        <w:rPr>
          <w:color w:val="37393C" w:themeColor="background2" w:themeShade="40"/>
        </w:rPr>
      </w:pPr>
      <w:r>
        <w:rPr>
          <w:color w:val="37393C" w:themeColor="background2" w:themeShade="40"/>
        </w:rPr>
        <w:t>User can also add expense, by reminder option and system will automatically add expenses every month on the entered date. For instance, user can enter “recurring expenses every month for car loan on 5</w:t>
      </w:r>
      <w:r w:rsidRPr="00074017">
        <w:rPr>
          <w:color w:val="37393C" w:themeColor="background2" w:themeShade="40"/>
          <w:vertAlign w:val="superscript"/>
        </w:rPr>
        <w:t>th</w:t>
      </w:r>
      <w:r>
        <w:rPr>
          <w:color w:val="37393C" w:themeColor="background2" w:themeShade="40"/>
        </w:rPr>
        <w:t>. Then on 5</w:t>
      </w:r>
      <w:r w:rsidRPr="00074017">
        <w:rPr>
          <w:color w:val="37393C" w:themeColor="background2" w:themeShade="40"/>
          <w:vertAlign w:val="superscript"/>
        </w:rPr>
        <w:t>th</w:t>
      </w:r>
      <w:r>
        <w:rPr>
          <w:color w:val="37393C" w:themeColor="background2" w:themeShade="40"/>
        </w:rPr>
        <w:t xml:space="preserve"> an entry of car loan should be automatically be created and recorded against the user’s expenses list.</w:t>
      </w:r>
    </w:p>
    <w:p w14:paraId="2E7E3E06" w14:textId="1634915A" w:rsidR="00074017" w:rsidRPr="008C321A" w:rsidRDefault="00074017" w:rsidP="008C321A">
      <w:pPr>
        <w:pStyle w:val="ListParagraph"/>
        <w:numPr>
          <w:ilvl w:val="0"/>
          <w:numId w:val="5"/>
        </w:numPr>
        <w:rPr>
          <w:color w:val="37393C" w:themeColor="background2" w:themeShade="40"/>
        </w:rPr>
      </w:pPr>
      <w:bookmarkStart w:id="0" w:name="_GoBack"/>
      <w:bookmarkEnd w:id="0"/>
    </w:p>
    <w:p w14:paraId="062E0010" w14:textId="6F155695" w:rsidR="00126507" w:rsidRDefault="00126507" w:rsidP="00126507">
      <w:pPr>
        <w:rPr>
          <w:color w:val="37393C" w:themeColor="background2" w:themeShade="40"/>
        </w:rPr>
      </w:pPr>
    </w:p>
    <w:p w14:paraId="20A788F8" w14:textId="77777777" w:rsidR="00074017" w:rsidRDefault="00074017" w:rsidP="00126507">
      <w:pPr>
        <w:rPr>
          <w:color w:val="37393C" w:themeColor="background2" w:themeShade="40"/>
        </w:rPr>
      </w:pPr>
    </w:p>
    <w:p w14:paraId="218F0EA9" w14:textId="0AB86667" w:rsidR="00126507" w:rsidRDefault="00126507" w:rsidP="00126507">
      <w:pPr>
        <w:pStyle w:val="Heading4"/>
      </w:pPr>
      <w:r>
        <w:t xml:space="preserve">technologies </w:t>
      </w:r>
      <w:r w:rsidR="006459EC">
        <w:t>and dependencies</w:t>
      </w:r>
    </w:p>
    <w:p w14:paraId="7C1A8C8E" w14:textId="4E947A63" w:rsidR="00126507" w:rsidRDefault="00126507" w:rsidP="00126507">
      <w:pPr>
        <w:rPr>
          <w:color w:val="37393C" w:themeColor="background2" w:themeShade="40"/>
        </w:rPr>
      </w:pPr>
      <w:r>
        <w:rPr>
          <w:color w:val="37393C" w:themeColor="background2" w:themeShade="40"/>
        </w:rPr>
        <w:t>The core technologies to be used are as follows.</w:t>
      </w:r>
    </w:p>
    <w:p w14:paraId="222F8548" w14:textId="2B800DBD" w:rsidR="00126507" w:rsidRDefault="00126507" w:rsidP="00126507">
      <w:pPr>
        <w:pStyle w:val="ListParagraph"/>
        <w:numPr>
          <w:ilvl w:val="0"/>
          <w:numId w:val="3"/>
        </w:numPr>
        <w:rPr>
          <w:color w:val="37393C" w:themeColor="background2" w:themeShade="40"/>
        </w:rPr>
      </w:pPr>
      <w:r>
        <w:rPr>
          <w:color w:val="37393C" w:themeColor="background2" w:themeShade="40"/>
        </w:rPr>
        <w:t>React JS – for building the Front end of the application UI and user interaction logic</w:t>
      </w:r>
    </w:p>
    <w:p w14:paraId="6A9BDAB5" w14:textId="76B28FB7" w:rsidR="00126507" w:rsidRDefault="00126507" w:rsidP="00126507">
      <w:pPr>
        <w:pStyle w:val="ListParagraph"/>
        <w:numPr>
          <w:ilvl w:val="0"/>
          <w:numId w:val="3"/>
        </w:numPr>
        <w:rPr>
          <w:color w:val="37393C" w:themeColor="background2" w:themeShade="40"/>
        </w:rPr>
      </w:pPr>
      <w:r>
        <w:rPr>
          <w:color w:val="37393C" w:themeColor="background2" w:themeShade="40"/>
        </w:rPr>
        <w:t>Prime React - UI toolkit for building the user interface components</w:t>
      </w:r>
    </w:p>
    <w:p w14:paraId="2E6AA609" w14:textId="1934C2AF" w:rsidR="00126507" w:rsidRDefault="00126507" w:rsidP="00126507">
      <w:pPr>
        <w:pStyle w:val="ListParagraph"/>
        <w:numPr>
          <w:ilvl w:val="0"/>
          <w:numId w:val="3"/>
        </w:numPr>
        <w:rPr>
          <w:color w:val="37393C" w:themeColor="background2" w:themeShade="40"/>
        </w:rPr>
      </w:pPr>
      <w:r>
        <w:rPr>
          <w:color w:val="37393C" w:themeColor="background2" w:themeShade="40"/>
        </w:rPr>
        <w:t xml:space="preserve">MongoDB </w:t>
      </w:r>
      <w:r w:rsidR="006459EC">
        <w:rPr>
          <w:color w:val="37393C" w:themeColor="background2" w:themeShade="40"/>
        </w:rPr>
        <w:t xml:space="preserve">Atlas – free tiered, cloud hosted no </w:t>
      </w:r>
      <w:proofErr w:type="spellStart"/>
      <w:r w:rsidR="006459EC">
        <w:rPr>
          <w:color w:val="37393C" w:themeColor="background2" w:themeShade="40"/>
        </w:rPr>
        <w:t>sql</w:t>
      </w:r>
      <w:proofErr w:type="spellEnd"/>
      <w:r w:rsidR="006459EC">
        <w:rPr>
          <w:color w:val="37393C" w:themeColor="background2" w:themeShade="40"/>
        </w:rPr>
        <w:t xml:space="preserve"> database for storing data</w:t>
      </w:r>
    </w:p>
    <w:p w14:paraId="56D8B569" w14:textId="77777777" w:rsidR="006459EC" w:rsidRDefault="006459EC" w:rsidP="00126507">
      <w:pPr>
        <w:pStyle w:val="ListParagraph"/>
        <w:numPr>
          <w:ilvl w:val="0"/>
          <w:numId w:val="3"/>
        </w:numPr>
        <w:rPr>
          <w:color w:val="37393C" w:themeColor="background2" w:themeShade="40"/>
        </w:rPr>
      </w:pPr>
      <w:r>
        <w:rPr>
          <w:color w:val="37393C" w:themeColor="background2" w:themeShade="40"/>
        </w:rPr>
        <w:t>My Sql – free, cloud hosted database for storing relational data</w:t>
      </w:r>
    </w:p>
    <w:p w14:paraId="3A807D95" w14:textId="77777777" w:rsidR="006459EC" w:rsidRDefault="006459EC" w:rsidP="00126507">
      <w:pPr>
        <w:pStyle w:val="ListParagraph"/>
        <w:numPr>
          <w:ilvl w:val="0"/>
          <w:numId w:val="3"/>
        </w:numPr>
        <w:rPr>
          <w:color w:val="37393C" w:themeColor="background2" w:themeShade="40"/>
        </w:rPr>
      </w:pPr>
      <w:r>
        <w:rPr>
          <w:color w:val="37393C" w:themeColor="background2" w:themeShade="40"/>
        </w:rPr>
        <w:t>Bootstrap – to provide core UI for the application (optional)</w:t>
      </w:r>
    </w:p>
    <w:p w14:paraId="69FD7C76" w14:textId="1F0ECB25" w:rsidR="006459EC" w:rsidRDefault="006459EC" w:rsidP="00126507">
      <w:pPr>
        <w:pStyle w:val="ListParagraph"/>
        <w:numPr>
          <w:ilvl w:val="0"/>
          <w:numId w:val="3"/>
        </w:numPr>
        <w:rPr>
          <w:color w:val="37393C" w:themeColor="background2" w:themeShade="40"/>
        </w:rPr>
      </w:pPr>
      <w:r>
        <w:rPr>
          <w:color w:val="37393C" w:themeColor="background2" w:themeShade="40"/>
        </w:rPr>
        <w:t>Chart JS – to add graph and chart functionalities to the application. (React Prime also have some basic charts)</w:t>
      </w:r>
    </w:p>
    <w:p w14:paraId="45B8E6AD" w14:textId="0AEA87DC" w:rsidR="006459EC" w:rsidRDefault="006459EC" w:rsidP="00126507">
      <w:pPr>
        <w:pStyle w:val="ListParagraph"/>
        <w:numPr>
          <w:ilvl w:val="0"/>
          <w:numId w:val="3"/>
        </w:numPr>
        <w:rPr>
          <w:color w:val="37393C" w:themeColor="background2" w:themeShade="40"/>
        </w:rPr>
      </w:pPr>
      <w:r>
        <w:rPr>
          <w:color w:val="37393C" w:themeColor="background2" w:themeShade="40"/>
        </w:rPr>
        <w:t>Animate CSS – to bring animation into react components.</w:t>
      </w:r>
    </w:p>
    <w:p w14:paraId="2B8DE11B" w14:textId="1AD6CB64" w:rsidR="006459EC" w:rsidRDefault="006459EC" w:rsidP="00126507">
      <w:pPr>
        <w:pStyle w:val="ListParagraph"/>
        <w:numPr>
          <w:ilvl w:val="0"/>
          <w:numId w:val="3"/>
        </w:numPr>
        <w:rPr>
          <w:color w:val="37393C" w:themeColor="background2" w:themeShade="40"/>
        </w:rPr>
      </w:pPr>
      <w:r>
        <w:rPr>
          <w:color w:val="37393C" w:themeColor="background2" w:themeShade="40"/>
        </w:rPr>
        <w:t xml:space="preserve">React-redux for managing states (optional)   </w:t>
      </w:r>
    </w:p>
    <w:p w14:paraId="3D457639" w14:textId="67221A03" w:rsidR="006459EC" w:rsidRPr="00126507" w:rsidRDefault="006459EC" w:rsidP="00126507">
      <w:pPr>
        <w:pStyle w:val="ListParagraph"/>
        <w:numPr>
          <w:ilvl w:val="0"/>
          <w:numId w:val="3"/>
        </w:numPr>
        <w:rPr>
          <w:color w:val="37393C" w:themeColor="background2" w:themeShade="40"/>
        </w:rPr>
      </w:pPr>
      <w:r>
        <w:rPr>
          <w:color w:val="37393C" w:themeColor="background2" w:themeShade="40"/>
        </w:rPr>
        <w:t>Jest – for unit testing (optional)</w:t>
      </w:r>
    </w:p>
    <w:p w14:paraId="08CC032F" w14:textId="15A2CF42" w:rsidR="00126507" w:rsidRDefault="00126507" w:rsidP="00126507">
      <w:pPr>
        <w:rPr>
          <w:color w:val="37393C" w:themeColor="background2" w:themeShade="40"/>
        </w:rPr>
      </w:pPr>
    </w:p>
    <w:p w14:paraId="706F92C3" w14:textId="4E9D488A" w:rsidR="00126507" w:rsidRDefault="00126507" w:rsidP="00126507">
      <w:pPr>
        <w:pStyle w:val="Heading4"/>
      </w:pPr>
      <w:r>
        <w:t>P</w:t>
      </w:r>
      <w:r>
        <w:t>roject assumptions &amp; PreREQS</w:t>
      </w:r>
    </w:p>
    <w:p w14:paraId="21F5DEC3" w14:textId="4373C7E1" w:rsidR="00126507" w:rsidRDefault="006459EC" w:rsidP="00126507">
      <w:pPr>
        <w:rPr>
          <w:color w:val="37393C" w:themeColor="background2" w:themeShade="40"/>
        </w:rPr>
      </w:pPr>
      <w:r>
        <w:rPr>
          <w:color w:val="37393C" w:themeColor="background2" w:themeShade="40"/>
        </w:rPr>
        <w:t>The project assumes, the following</w:t>
      </w:r>
    </w:p>
    <w:p w14:paraId="0B821D93" w14:textId="01901CAA" w:rsidR="006459EC" w:rsidRDefault="006459EC" w:rsidP="006459EC">
      <w:pPr>
        <w:pStyle w:val="ListParagraph"/>
        <w:numPr>
          <w:ilvl w:val="0"/>
          <w:numId w:val="4"/>
        </w:numPr>
        <w:rPr>
          <w:color w:val="37393C" w:themeColor="background2" w:themeShade="40"/>
        </w:rPr>
      </w:pPr>
      <w:r>
        <w:rPr>
          <w:color w:val="37393C" w:themeColor="background2" w:themeShade="40"/>
        </w:rPr>
        <w:t>Purchasing any item will only create an order without triggering any payment request (no payment integration)</w:t>
      </w:r>
    </w:p>
    <w:p w14:paraId="10A85604" w14:textId="0F2694FA" w:rsidR="006459EC" w:rsidRDefault="006459EC" w:rsidP="006459EC">
      <w:pPr>
        <w:pStyle w:val="ListParagraph"/>
        <w:numPr>
          <w:ilvl w:val="0"/>
          <w:numId w:val="4"/>
        </w:numPr>
        <w:rPr>
          <w:color w:val="37393C" w:themeColor="background2" w:themeShade="40"/>
        </w:rPr>
      </w:pPr>
      <w:r>
        <w:rPr>
          <w:color w:val="37393C" w:themeColor="background2" w:themeShade="40"/>
        </w:rPr>
        <w:t xml:space="preserve">Participants can decide the length of coverage that can be achieved in 3 days. </w:t>
      </w:r>
    </w:p>
    <w:p w14:paraId="562E036D" w14:textId="53557390" w:rsidR="006459EC" w:rsidRDefault="006459EC" w:rsidP="006459EC">
      <w:pPr>
        <w:pStyle w:val="ListParagraph"/>
        <w:rPr>
          <w:color w:val="37393C" w:themeColor="background2" w:themeShade="40"/>
        </w:rPr>
      </w:pPr>
    </w:p>
    <w:p w14:paraId="5189B6D1" w14:textId="2B374066" w:rsidR="00126507" w:rsidRDefault="00126507" w:rsidP="00126507">
      <w:pPr>
        <w:rPr>
          <w:color w:val="37393C" w:themeColor="background2" w:themeShade="40"/>
        </w:rPr>
      </w:pPr>
    </w:p>
    <w:p w14:paraId="1A8D776F" w14:textId="7AC7787E" w:rsidR="00126507" w:rsidRDefault="00126507" w:rsidP="00126507">
      <w:pPr>
        <w:pStyle w:val="Heading4"/>
      </w:pPr>
      <w:r>
        <w:t>Database Structure</w:t>
      </w:r>
    </w:p>
    <w:p w14:paraId="01AE660B" w14:textId="4CF16F3F" w:rsidR="00126507" w:rsidRDefault="008C321A" w:rsidP="00126507">
      <w:pPr>
        <w:rPr>
          <w:color w:val="37393C" w:themeColor="background2" w:themeShade="40"/>
        </w:rPr>
      </w:pPr>
      <w:r>
        <w:rPr>
          <w:color w:val="37393C" w:themeColor="background2" w:themeShade="40"/>
        </w:rPr>
        <w:t>&lt;&lt;Add DB structure here&gt;&gt;</w:t>
      </w:r>
    </w:p>
    <w:p w14:paraId="651C5197" w14:textId="0A72FC74" w:rsidR="00126507" w:rsidRDefault="00126507" w:rsidP="00126507">
      <w:pPr>
        <w:rPr>
          <w:color w:val="37393C" w:themeColor="background2" w:themeShade="40"/>
        </w:rPr>
      </w:pPr>
    </w:p>
    <w:p w14:paraId="09197559" w14:textId="482A7272" w:rsidR="00126507" w:rsidRDefault="00126507" w:rsidP="00126507">
      <w:pPr>
        <w:pStyle w:val="Heading4"/>
      </w:pPr>
      <w:r>
        <w:t>class functionalities</w:t>
      </w:r>
    </w:p>
    <w:p w14:paraId="784BA582" w14:textId="55799084" w:rsidR="00126507" w:rsidRDefault="008C321A" w:rsidP="00126507">
      <w:pPr>
        <w:rPr>
          <w:color w:val="37393C" w:themeColor="background2" w:themeShade="40"/>
        </w:rPr>
      </w:pPr>
      <w:r>
        <w:rPr>
          <w:color w:val="37393C" w:themeColor="background2" w:themeShade="40"/>
        </w:rPr>
        <w:t>&lt;&lt;Add Class structure here&gt;&gt;</w:t>
      </w:r>
    </w:p>
    <w:p w14:paraId="0EAADDFA" w14:textId="4C1265A9" w:rsidR="00126507" w:rsidRDefault="00126507" w:rsidP="00126507">
      <w:pPr>
        <w:rPr>
          <w:color w:val="37393C" w:themeColor="background2" w:themeShade="40"/>
        </w:rPr>
      </w:pPr>
    </w:p>
    <w:p w14:paraId="4B14E772" w14:textId="72DB03FF" w:rsidR="00126507" w:rsidRDefault="00126507" w:rsidP="00126507">
      <w:pPr>
        <w:pStyle w:val="Heading4"/>
      </w:pPr>
      <w:r>
        <w:t>duration</w:t>
      </w:r>
    </w:p>
    <w:p w14:paraId="78D2D3D1" w14:textId="5AE42E97" w:rsidR="00126507" w:rsidRDefault="008C321A" w:rsidP="00126507">
      <w:pPr>
        <w:rPr>
          <w:color w:val="37393C" w:themeColor="background2" w:themeShade="40"/>
        </w:rPr>
      </w:pPr>
      <w:r>
        <w:rPr>
          <w:color w:val="37393C" w:themeColor="background2" w:themeShade="40"/>
        </w:rPr>
        <w:t xml:space="preserve"> 3 Days. (Individual project)</w:t>
      </w:r>
    </w:p>
    <w:p w14:paraId="0663156E" w14:textId="77777777" w:rsidR="008C321A" w:rsidRPr="00126507" w:rsidRDefault="008C321A" w:rsidP="00126507">
      <w:pPr>
        <w:rPr>
          <w:color w:val="37393C" w:themeColor="background2" w:themeShade="40"/>
        </w:rPr>
      </w:pPr>
    </w:p>
    <w:sectPr w:rsidR="008C321A" w:rsidRPr="00126507"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1AEDA" w14:textId="77777777" w:rsidR="008813E0" w:rsidRDefault="008813E0" w:rsidP="004B7E44">
      <w:r>
        <w:separator/>
      </w:r>
    </w:p>
  </w:endnote>
  <w:endnote w:type="continuationSeparator" w:id="0">
    <w:p w14:paraId="3098DFE4" w14:textId="77777777" w:rsidR="008813E0" w:rsidRDefault="008813E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CC35C5F"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DEB08F4" w14:textId="77777777" w:rsidR="004B7E44" w:rsidRDefault="004B7E44" w:rsidP="004B7E44">
          <w:pPr>
            <w:pStyle w:val="Footer"/>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6C28B80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00A15" w14:textId="77777777" w:rsidR="008813E0" w:rsidRDefault="008813E0" w:rsidP="004B7E44">
      <w:r>
        <w:separator/>
      </w:r>
    </w:p>
  </w:footnote>
  <w:footnote w:type="continuationSeparator" w:id="0">
    <w:p w14:paraId="5A6EC281" w14:textId="77777777" w:rsidR="008813E0" w:rsidRDefault="008813E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AA6AD03" w14:textId="77777777" w:rsidTr="004B7E44">
      <w:trPr>
        <w:trHeight w:val="1318"/>
      </w:trPr>
      <w:tc>
        <w:tcPr>
          <w:tcW w:w="12210" w:type="dxa"/>
          <w:tcBorders>
            <w:top w:val="nil"/>
            <w:left w:val="nil"/>
            <w:bottom w:val="nil"/>
            <w:right w:val="nil"/>
          </w:tcBorders>
        </w:tcPr>
        <w:p w14:paraId="69B97411" w14:textId="77777777" w:rsidR="004B7E44" w:rsidRDefault="004B7E44" w:rsidP="004B7E44">
          <w:pPr>
            <w:pStyle w:val="Header"/>
          </w:pPr>
          <w:r>
            <w:rPr>
              <w:noProof/>
            </w:rPr>
            <mc:AlternateContent>
              <mc:Choice Requires="wps">
                <w:drawing>
                  <wp:inline distT="0" distB="0" distL="0" distR="0" wp14:anchorId="0E16249B" wp14:editId="0286FA85">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CA183"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6249B"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00CA183"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C7DF2"/>
    <w:multiLevelType w:val="hybridMultilevel"/>
    <w:tmpl w:val="835839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F557EF"/>
    <w:multiLevelType w:val="hybridMultilevel"/>
    <w:tmpl w:val="19985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28268B"/>
    <w:multiLevelType w:val="hybridMultilevel"/>
    <w:tmpl w:val="36FA9C2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2C5184"/>
    <w:multiLevelType w:val="hybridMultilevel"/>
    <w:tmpl w:val="0C42B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A16785"/>
    <w:multiLevelType w:val="hybridMultilevel"/>
    <w:tmpl w:val="098CB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AB8"/>
    <w:rsid w:val="00074017"/>
    <w:rsid w:val="00126507"/>
    <w:rsid w:val="00293B83"/>
    <w:rsid w:val="003A5FC7"/>
    <w:rsid w:val="004B7E44"/>
    <w:rsid w:val="004D5252"/>
    <w:rsid w:val="004F2B86"/>
    <w:rsid w:val="005A718F"/>
    <w:rsid w:val="006459EC"/>
    <w:rsid w:val="006A3CE7"/>
    <w:rsid w:val="007516CF"/>
    <w:rsid w:val="0075324A"/>
    <w:rsid w:val="007D7BF4"/>
    <w:rsid w:val="008813E0"/>
    <w:rsid w:val="008B33BC"/>
    <w:rsid w:val="008C321A"/>
    <w:rsid w:val="009120E9"/>
    <w:rsid w:val="00945900"/>
    <w:rsid w:val="00945AB8"/>
    <w:rsid w:val="009C396C"/>
    <w:rsid w:val="00B572B4"/>
    <w:rsid w:val="00D73F49"/>
    <w:rsid w:val="00DB26A7"/>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03CD4"/>
  <w15:chartTrackingRefBased/>
  <w15:docId w15:val="{86481472-D2D4-4769-9208-7EAE5F22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945A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ndan.Sutradhar\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7</TotalTime>
  <Pages>4</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Sutradhar</dc:creator>
  <cp:keywords/>
  <dc:description/>
  <cp:lastModifiedBy>Chandan Sutradhar</cp:lastModifiedBy>
  <cp:revision>2</cp:revision>
  <dcterms:created xsi:type="dcterms:W3CDTF">2022-02-09T04:13:00Z</dcterms:created>
  <dcterms:modified xsi:type="dcterms:W3CDTF">2022-02-09T04:13:00Z</dcterms:modified>
</cp:coreProperties>
</file>